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3A78" w14:textId="0729FF2E" w:rsidR="003A7C40" w:rsidRPr="00103499" w:rsidRDefault="00A22AE1" w:rsidP="005F60DF">
      <w:pPr>
        <w:pStyle w:val="Title"/>
        <w:jc w:val="center"/>
      </w:pPr>
      <w:r>
        <w:t>Steven M</w:t>
      </w:r>
      <w:r w:rsidR="00824513">
        <w:t>o</w:t>
      </w:r>
      <w:r>
        <w:t>ssman</w:t>
      </w:r>
    </w:p>
    <w:p w14:paraId="58E85048" w14:textId="12C54C39" w:rsidR="008903E9" w:rsidRPr="003E395B" w:rsidRDefault="00A22AE1" w:rsidP="003E395B">
      <w:pPr>
        <w:pStyle w:val="Contact"/>
        <w:rPr>
          <w:rFonts w:cs="Calibri (Body)"/>
          <w:szCs w:val="20"/>
        </w:rPr>
      </w:pPr>
      <w:r w:rsidRPr="00A22AE1">
        <w:t>San Luis Obispo, CA</w:t>
      </w:r>
      <w:r w:rsidR="003A7C40" w:rsidRPr="000E5F0C">
        <w:t xml:space="preserve"> </w:t>
      </w:r>
      <w:r w:rsidR="003A7C40">
        <w:t>|</w:t>
      </w:r>
      <w:r w:rsidR="003A7C40" w:rsidRPr="000E5F0C">
        <w:t xml:space="preserve"> </w:t>
      </w:r>
      <w:r>
        <w:t>510</w:t>
      </w:r>
      <w:r w:rsidRPr="00CC2921">
        <w:t>.</w:t>
      </w:r>
      <w:r>
        <w:t>753</w:t>
      </w:r>
      <w:r w:rsidRPr="00CC2921">
        <w:t>.</w:t>
      </w:r>
      <w:r>
        <w:t>3578</w:t>
      </w:r>
      <w:r w:rsidR="003A7C40" w:rsidRPr="000E5F0C">
        <w:t xml:space="preserve"> </w:t>
      </w:r>
      <w:r w:rsidR="003A7C40">
        <w:t>|</w:t>
      </w:r>
      <w:r w:rsidR="003A7C40" w:rsidRPr="000E5F0C">
        <w:t xml:space="preserve"> </w:t>
      </w:r>
      <w:hyperlink r:id="rId12" w:history="1">
        <w:r w:rsidRPr="00A22AE1">
          <w:rPr>
            <w:rStyle w:val="Hyperlink"/>
          </w:rPr>
          <w:t>srmossma@calpoly.edu</w:t>
        </w:r>
      </w:hyperlink>
      <w:r w:rsidR="003A7C40" w:rsidRPr="000E5F0C">
        <w:t xml:space="preserve"> </w:t>
      </w:r>
      <w:r>
        <w:t xml:space="preserve">| </w:t>
      </w:r>
      <w:hyperlink r:id="rId13" w:history="1">
        <w:r>
          <w:rPr>
            <w:rStyle w:val="Hyperlink"/>
          </w:rPr>
          <w:t>linkedin.com/in/steven-mossman510/</w:t>
        </w:r>
      </w:hyperlink>
    </w:p>
    <w:p w14:paraId="2B709542" w14:textId="753A4EA7" w:rsidR="003A7C40" w:rsidRPr="00103499" w:rsidRDefault="00000000" w:rsidP="005F60DF">
      <w:pPr>
        <w:pStyle w:val="Heading1"/>
      </w:pPr>
      <w:sdt>
        <w:sdtPr>
          <w:id w:val="-654756723"/>
          <w:placeholder>
            <w:docPart w:val="2456334D468A4386992AAB4393B088BD"/>
          </w:placeholder>
          <w:temporary/>
          <w:showingPlcHdr/>
          <w15:appearance w15:val="hidden"/>
        </w:sdtPr>
        <w:sdtContent>
          <w:r w:rsidR="003A7C40" w:rsidRPr="00103499">
            <w:t>EXPERIENCE</w:t>
          </w:r>
        </w:sdtContent>
      </w:sdt>
      <w:r w:rsidR="003A7C40" w:rsidRPr="00103499">
        <w:t xml:space="preserve"> </w:t>
      </w:r>
    </w:p>
    <w:p w14:paraId="191AE21D" w14:textId="2D21080A" w:rsidR="003A7C40" w:rsidRDefault="00A22AE1" w:rsidP="0033627B">
      <w:pPr>
        <w:pStyle w:val="Heading2"/>
      </w:pPr>
      <w:r>
        <w:t>Software Developer</w:t>
      </w:r>
    </w:p>
    <w:p w14:paraId="376143E8" w14:textId="65191B2D" w:rsidR="003A7C40" w:rsidRDefault="00A22AE1" w:rsidP="003A7C40">
      <w:pPr>
        <w:pStyle w:val="Heading3"/>
      </w:pPr>
      <w:r>
        <w:t xml:space="preserve">Hack4Impact | San Luis Obispo, CA </w:t>
      </w:r>
      <w:r w:rsidR="003A7C40">
        <w:tab/>
      </w:r>
      <w:r>
        <w:t xml:space="preserve">September 2026 </w:t>
      </w:r>
      <w:r w:rsidR="0033627B">
        <w:t xml:space="preserve">– </w:t>
      </w:r>
      <w:r>
        <w:t>Present</w:t>
      </w:r>
    </w:p>
    <w:p w14:paraId="2976FF2A" w14:textId="4C769533" w:rsidR="003A7C40" w:rsidRDefault="00A22AE1" w:rsidP="005F60DF">
      <w:pPr>
        <w:rPr>
          <w:rFonts w:cs="Calibri (Body)"/>
          <w:szCs w:val="20"/>
        </w:rPr>
      </w:pPr>
      <w:r w:rsidRPr="00BB4586">
        <w:t>Working</w:t>
      </w:r>
      <w:r>
        <w:t xml:space="preserve"> for a nonprofit organization to create meaningful software for clients in the San Luis Obispo area. Working on </w:t>
      </w:r>
      <w:r w:rsidR="001A1734">
        <w:t xml:space="preserve">full stack development with Node.js, </w:t>
      </w:r>
      <w:r w:rsidR="00336858">
        <w:t>MongoDB, and React in small, student-led teams.</w:t>
      </w:r>
    </w:p>
    <w:p w14:paraId="5527A69A" w14:textId="77777777" w:rsidR="003A7C40" w:rsidRDefault="003A7C40" w:rsidP="005F60DF">
      <w:pPr>
        <w:rPr>
          <w:rFonts w:cs="Calibri (Body)"/>
          <w:szCs w:val="20"/>
        </w:rPr>
      </w:pPr>
    </w:p>
    <w:p w14:paraId="6D2F528F" w14:textId="7DBFAF7B" w:rsidR="003A7C40" w:rsidRDefault="00A22AE1" w:rsidP="0061718A">
      <w:pPr>
        <w:pStyle w:val="Heading2"/>
      </w:pPr>
      <w:r>
        <w:t>Tech Repair Intern</w:t>
      </w:r>
    </w:p>
    <w:p w14:paraId="4B7F3860" w14:textId="382B1118" w:rsidR="003A7C40" w:rsidRPr="003A7C40" w:rsidRDefault="00A22AE1" w:rsidP="003A7C40">
      <w:pPr>
        <w:pStyle w:val="Heading3"/>
      </w:pPr>
      <w:r>
        <w:t xml:space="preserve">OUSD Tech Repair | Oakland, CA </w:t>
      </w:r>
      <w:r w:rsidRPr="003A7C40">
        <w:tab/>
      </w:r>
      <w:r>
        <w:t>June 2024 – July 2024</w:t>
      </w:r>
    </w:p>
    <w:p w14:paraId="6AA2A199" w14:textId="4A482314" w:rsidR="003A7C40" w:rsidRDefault="00A22AE1" w:rsidP="0061718A">
      <w:pPr>
        <w:rPr>
          <w:rFonts w:cs="Calibri (Body)"/>
          <w:szCs w:val="20"/>
        </w:rPr>
      </w:pPr>
      <w:r>
        <w:t>Repaired 3000+ computers for students of the Oakland Unified School District</w:t>
      </w:r>
      <w:r w:rsidR="00336858">
        <w:t xml:space="preserve"> over six weeks</w:t>
      </w:r>
      <w:r>
        <w:t>. Collaborated with fellow interns for efficient task distribution. Tracked and logged parts</w:t>
      </w:r>
      <w:r w:rsidR="00167862">
        <w:t xml:space="preserve"> and computers</w:t>
      </w:r>
      <w:r>
        <w:t xml:space="preserve"> in spreadsheets</w:t>
      </w:r>
      <w:r w:rsidR="00167862">
        <w:t xml:space="preserve"> </w:t>
      </w:r>
      <w:r w:rsidR="00594954">
        <w:t>to</w:t>
      </w:r>
      <w:r w:rsidR="00167862">
        <w:t xml:space="preserve"> monitor progress goals</w:t>
      </w:r>
      <w:r>
        <w:t>.</w:t>
      </w:r>
    </w:p>
    <w:p w14:paraId="7C1E6BE8" w14:textId="77777777" w:rsidR="003A7C40" w:rsidRDefault="00000000" w:rsidP="005F60DF">
      <w:pPr>
        <w:pStyle w:val="Heading1"/>
      </w:pPr>
      <w:sdt>
        <w:sdtPr>
          <w:id w:val="1735817217"/>
          <w:placeholder>
            <w:docPart w:val="EB0F07CA86784B1E904A7CE1101366E5"/>
          </w:placeholder>
          <w:temporary/>
          <w:showingPlcHdr/>
          <w15:appearance w15:val="hidden"/>
        </w:sdtPr>
        <w:sdtContent>
          <w:r w:rsidR="003A7C40" w:rsidRPr="004C4C0E">
            <w:t>EDUCATION</w:t>
          </w:r>
        </w:sdtContent>
      </w:sdt>
    </w:p>
    <w:p w14:paraId="361E90C1" w14:textId="79E8158E" w:rsidR="003A7C40" w:rsidRPr="009D24D8" w:rsidRDefault="00A22AE1" w:rsidP="0061718A">
      <w:pPr>
        <w:pStyle w:val="Heading2"/>
        <w:rPr>
          <w:rFonts w:eastAsiaTheme="minorEastAsia"/>
        </w:rPr>
      </w:pPr>
      <w:r>
        <w:t xml:space="preserve">Bachelor of Science in Computer Science </w:t>
      </w:r>
      <w:r w:rsidR="003A7C40">
        <w:t xml:space="preserve"> </w:t>
      </w:r>
    </w:p>
    <w:p w14:paraId="4DA3FE20" w14:textId="4EE406A6" w:rsidR="003A7C40" w:rsidRDefault="00A22AE1" w:rsidP="003A7C40">
      <w:pPr>
        <w:pStyle w:val="Heading3"/>
      </w:pPr>
      <w:r>
        <w:t>California Polytechnic State University (Cal Poly)</w:t>
      </w:r>
      <w:r w:rsidR="001A1734">
        <w:t xml:space="preserve"> |</w:t>
      </w:r>
      <w:r>
        <w:t xml:space="preserve"> San Luis Obispo</w:t>
      </w:r>
      <w:r w:rsidR="001A1734">
        <w:t>, CA</w:t>
      </w:r>
      <w:r w:rsidR="003A7C40">
        <w:tab/>
      </w:r>
      <w:r w:rsidR="00336858">
        <w:t xml:space="preserve">Expected Graduation: </w:t>
      </w:r>
      <w:r w:rsidR="001A1734">
        <w:t>June 2030</w:t>
      </w:r>
    </w:p>
    <w:p w14:paraId="2758EC71" w14:textId="338C7E75" w:rsidR="003A7C40" w:rsidRDefault="001A1734" w:rsidP="0061718A">
      <w:pPr>
        <w:rPr>
          <w:rFonts w:cs="Calibri (Body)"/>
          <w:szCs w:val="20"/>
        </w:rPr>
      </w:pPr>
      <w:r>
        <w:rPr>
          <w:rFonts w:cs="Calibri (Body)"/>
          <w:szCs w:val="20"/>
        </w:rPr>
        <w:t>GPA: 4.0</w:t>
      </w:r>
    </w:p>
    <w:p w14:paraId="19736439" w14:textId="26CB76E7" w:rsidR="003A7C40" w:rsidRDefault="001A1734" w:rsidP="005F60DF">
      <w:pPr>
        <w:pStyle w:val="Heading1"/>
      </w:pPr>
      <w:r>
        <w:t>Skills</w:t>
      </w:r>
    </w:p>
    <w:p w14:paraId="6F918A85" w14:textId="77777777" w:rsidR="001A1734" w:rsidRDefault="001A1734" w:rsidP="001A1734">
      <w:pPr>
        <w:pStyle w:val="ListBullet"/>
        <w:ind w:left="360" w:hanging="360"/>
        <w:rPr>
          <w:rFonts w:eastAsiaTheme="minorEastAsia"/>
          <w:color w:val="000000" w:themeColor="text1"/>
          <w:lang w:eastAsia="ja-JP"/>
        </w:rPr>
      </w:pPr>
      <w:r w:rsidRPr="001A1734">
        <w:rPr>
          <w:rFonts w:eastAsiaTheme="minorEastAsia"/>
          <w:color w:val="000000" w:themeColor="text1"/>
          <w:lang w:eastAsia="ja-JP"/>
        </w:rPr>
        <w:t>Languages: C++, TypeScript, Python, HTML, CSS</w:t>
      </w:r>
    </w:p>
    <w:p w14:paraId="36C7036C" w14:textId="50C4C8E1" w:rsidR="003E395B" w:rsidRPr="001A1734" w:rsidRDefault="003E395B" w:rsidP="001A1734">
      <w:pPr>
        <w:pStyle w:val="ListBullet"/>
        <w:ind w:left="360" w:hanging="360"/>
        <w:rPr>
          <w:rFonts w:eastAsiaTheme="minorEastAsia"/>
          <w:color w:val="000000" w:themeColor="text1"/>
          <w:lang w:eastAsia="ja-JP"/>
        </w:rPr>
      </w:pPr>
      <w:r>
        <w:rPr>
          <w:rFonts w:eastAsiaTheme="minorEastAsia"/>
          <w:color w:val="000000" w:themeColor="text1"/>
          <w:lang w:eastAsia="ja-JP"/>
        </w:rPr>
        <w:t>Frameworks &amp; Tools: React, Node.js, MongoDB, Git, Observable</w:t>
      </w:r>
    </w:p>
    <w:p w14:paraId="7AD8A8E2" w14:textId="629E578C" w:rsidR="003A7C40" w:rsidRPr="001A1734" w:rsidRDefault="001A1734" w:rsidP="001A1734">
      <w:pPr>
        <w:pStyle w:val="ListBullet"/>
        <w:ind w:left="360" w:hanging="360"/>
        <w:rPr>
          <w:rFonts w:eastAsiaTheme="minorEastAsia"/>
          <w:color w:val="000000" w:themeColor="text1"/>
          <w:lang w:eastAsia="ja-JP"/>
        </w:rPr>
      </w:pPr>
      <w:r w:rsidRPr="001A1734">
        <w:rPr>
          <w:rFonts w:eastAsiaTheme="minorEastAsia"/>
          <w:color w:val="000000" w:themeColor="text1"/>
          <w:lang w:eastAsia="ja-JP"/>
        </w:rPr>
        <w:t>Multimedia production (familiar with Adobe Suite)</w:t>
      </w:r>
    </w:p>
    <w:p w14:paraId="64D3DF8F" w14:textId="05075B33" w:rsidR="003A7C40" w:rsidRPr="004C4C0E" w:rsidRDefault="00336858" w:rsidP="005F60DF">
      <w:pPr>
        <w:pStyle w:val="Heading1"/>
      </w:pPr>
      <w:r>
        <w:t>Technical Projects</w:t>
      </w:r>
    </w:p>
    <w:p w14:paraId="2F345BB9" w14:textId="1FDAE0BE" w:rsidR="003A7C40" w:rsidRPr="00336858" w:rsidRDefault="006D4DC4" w:rsidP="0061718A">
      <w:pPr>
        <w:rPr>
          <w:rFonts w:eastAsiaTheme="majorEastAsia" w:cstheme="majorBidi"/>
          <w:b/>
          <w:szCs w:val="26"/>
        </w:rPr>
      </w:pPr>
      <w:hyperlink r:id="rId14" w:history="1">
        <w:r w:rsidR="00336858" w:rsidRPr="006D4DC4">
          <w:rPr>
            <w:rStyle w:val="Hyperlink"/>
            <w:rFonts w:eastAsiaTheme="majorEastAsia" w:cstheme="majorBidi"/>
            <w:b/>
            <w:szCs w:val="26"/>
          </w:rPr>
          <w:t>Personal Website</w:t>
        </w:r>
      </w:hyperlink>
    </w:p>
    <w:p w14:paraId="3F42EC0F" w14:textId="47E62A10" w:rsidR="00336858" w:rsidRDefault="00336858" w:rsidP="0061718A">
      <w:pPr>
        <w:rPr>
          <w:rFonts w:cs="Calibri (Body)"/>
          <w:szCs w:val="20"/>
        </w:rPr>
      </w:pPr>
      <w:r>
        <w:rPr>
          <w:rFonts w:cs="Calibri (Body)"/>
          <w:szCs w:val="20"/>
        </w:rPr>
        <w:t>Created personal website from scratch using HTML, CSS. Gained familiarity with Git as a version control system and GitHub as a remote repository.</w:t>
      </w:r>
    </w:p>
    <w:p w14:paraId="06AF9BD5" w14:textId="77777777" w:rsidR="003A7C40" w:rsidRPr="004C4C0E" w:rsidRDefault="00000000" w:rsidP="005F60DF">
      <w:pPr>
        <w:pStyle w:val="Heading1"/>
      </w:pPr>
      <w:sdt>
        <w:sdtPr>
          <w:id w:val="-1678415785"/>
          <w:placeholder>
            <w:docPart w:val="EADE13850CC24A428EBC5142E994A020"/>
          </w:placeholder>
          <w:temporary/>
          <w:showingPlcHdr/>
          <w15:appearance w15:val="hidden"/>
        </w:sdtPr>
        <w:sdtContent>
          <w:r w:rsidR="003A7C40" w:rsidRPr="004C4C0E">
            <w:t>REFERENCES</w:t>
          </w:r>
        </w:sdtContent>
      </w:sdt>
    </w:p>
    <w:p w14:paraId="19F9E2C5" w14:textId="0E150B07" w:rsidR="003A7C40" w:rsidRDefault="00A22AE1" w:rsidP="000E1FF7">
      <w:pPr>
        <w:pStyle w:val="Heading2"/>
      </w:pPr>
      <w:r>
        <w:t>Samantha Nunez</w:t>
      </w:r>
    </w:p>
    <w:p w14:paraId="227D4F5F" w14:textId="5944D319" w:rsidR="003A7C40" w:rsidRDefault="00336858" w:rsidP="000E1FF7">
      <w:pPr>
        <w:tabs>
          <w:tab w:val="center" w:pos="5040"/>
        </w:tabs>
        <w:spacing w:after="0"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OUSD Tech Repair | </w:t>
      </w:r>
      <w:hyperlink r:id="rId15" w:history="1">
        <w:r w:rsidRPr="0039651F">
          <w:rPr>
            <w:rStyle w:val="Hyperlink"/>
            <w:rFonts w:cs="Calibri (Body)"/>
            <w:szCs w:val="20"/>
          </w:rPr>
          <w:t>samantha.nunez@ousd.org</w:t>
        </w:r>
      </w:hyperlink>
    </w:p>
    <w:p w14:paraId="51415ADF" w14:textId="77777777" w:rsidR="00336858" w:rsidRDefault="00336858" w:rsidP="000E1FF7">
      <w:pPr>
        <w:tabs>
          <w:tab w:val="center" w:pos="5040"/>
        </w:tabs>
        <w:spacing w:after="0" w:line="240" w:lineRule="auto"/>
        <w:rPr>
          <w:rFonts w:cs="Calibri (Body)"/>
          <w:szCs w:val="20"/>
        </w:rPr>
      </w:pPr>
    </w:p>
    <w:p w14:paraId="3C5AC501" w14:textId="77777777" w:rsidR="00B8662E" w:rsidRPr="00A13526" w:rsidRDefault="00B8662E">
      <w:pPr>
        <w:tabs>
          <w:tab w:val="center" w:pos="5040"/>
        </w:tabs>
        <w:rPr>
          <w:rFonts w:cstheme="minorHAnsi"/>
          <w:szCs w:val="20"/>
        </w:rPr>
      </w:pPr>
    </w:p>
    <w:sectPr w:rsidR="00B8662E" w:rsidRPr="00A13526" w:rsidSect="00167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56152" w14:textId="77777777" w:rsidR="005B5815" w:rsidRDefault="005B5815" w:rsidP="00CE6F6F">
      <w:pPr>
        <w:spacing w:after="0" w:line="240" w:lineRule="auto"/>
      </w:pPr>
      <w:r>
        <w:separator/>
      </w:r>
    </w:p>
  </w:endnote>
  <w:endnote w:type="continuationSeparator" w:id="0">
    <w:p w14:paraId="75565E0E" w14:textId="77777777" w:rsidR="005B5815" w:rsidRDefault="005B5815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8708" w14:textId="77777777" w:rsidR="005B5815" w:rsidRDefault="005B5815" w:rsidP="00CE6F6F">
      <w:pPr>
        <w:spacing w:after="0" w:line="240" w:lineRule="auto"/>
      </w:pPr>
      <w:r>
        <w:separator/>
      </w:r>
    </w:p>
  </w:footnote>
  <w:footnote w:type="continuationSeparator" w:id="0">
    <w:p w14:paraId="354A370E" w14:textId="77777777" w:rsidR="005B5815" w:rsidRDefault="005B5815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74949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E1"/>
    <w:rsid w:val="0000077C"/>
    <w:rsid w:val="00000898"/>
    <w:rsid w:val="00016F65"/>
    <w:rsid w:val="000C6A40"/>
    <w:rsid w:val="000E1FF7"/>
    <w:rsid w:val="000E5F0C"/>
    <w:rsid w:val="000F688A"/>
    <w:rsid w:val="00102F66"/>
    <w:rsid w:val="00103499"/>
    <w:rsid w:val="00167862"/>
    <w:rsid w:val="001751B4"/>
    <w:rsid w:val="0018378C"/>
    <w:rsid w:val="001A1734"/>
    <w:rsid w:val="00267A26"/>
    <w:rsid w:val="00292A40"/>
    <w:rsid w:val="002D63BF"/>
    <w:rsid w:val="0033627B"/>
    <w:rsid w:val="00336858"/>
    <w:rsid w:val="003A7C40"/>
    <w:rsid w:val="003E395B"/>
    <w:rsid w:val="00422B01"/>
    <w:rsid w:val="00484AA7"/>
    <w:rsid w:val="004C4C0E"/>
    <w:rsid w:val="004C59B8"/>
    <w:rsid w:val="004E4B08"/>
    <w:rsid w:val="004F2D41"/>
    <w:rsid w:val="00530CE5"/>
    <w:rsid w:val="00570F02"/>
    <w:rsid w:val="00594954"/>
    <w:rsid w:val="00596FCF"/>
    <w:rsid w:val="005A4222"/>
    <w:rsid w:val="005B4219"/>
    <w:rsid w:val="005B5815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6D4DC4"/>
    <w:rsid w:val="006F2276"/>
    <w:rsid w:val="00703713"/>
    <w:rsid w:val="00710C03"/>
    <w:rsid w:val="00724622"/>
    <w:rsid w:val="00753A11"/>
    <w:rsid w:val="0077318A"/>
    <w:rsid w:val="007823C6"/>
    <w:rsid w:val="00802339"/>
    <w:rsid w:val="00802B08"/>
    <w:rsid w:val="0081066F"/>
    <w:rsid w:val="00824513"/>
    <w:rsid w:val="0082628B"/>
    <w:rsid w:val="00837DC0"/>
    <w:rsid w:val="008517B9"/>
    <w:rsid w:val="008815FF"/>
    <w:rsid w:val="008903E9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22AE1"/>
    <w:rsid w:val="00A43D4C"/>
    <w:rsid w:val="00A51153"/>
    <w:rsid w:val="00A872FF"/>
    <w:rsid w:val="00A913E9"/>
    <w:rsid w:val="00AD7273"/>
    <w:rsid w:val="00B22086"/>
    <w:rsid w:val="00B8662E"/>
    <w:rsid w:val="00B96D8D"/>
    <w:rsid w:val="00BA7812"/>
    <w:rsid w:val="00BF1BDD"/>
    <w:rsid w:val="00C506E0"/>
    <w:rsid w:val="00C8719E"/>
    <w:rsid w:val="00CE6F6F"/>
    <w:rsid w:val="00CF543E"/>
    <w:rsid w:val="00D74BEC"/>
    <w:rsid w:val="00D80E89"/>
    <w:rsid w:val="00DA0E61"/>
    <w:rsid w:val="00DF69E1"/>
    <w:rsid w:val="00E0522A"/>
    <w:rsid w:val="00E10F93"/>
    <w:rsid w:val="00E11CDF"/>
    <w:rsid w:val="00E301DF"/>
    <w:rsid w:val="00E966AA"/>
    <w:rsid w:val="00F02BD2"/>
    <w:rsid w:val="00F65859"/>
    <w:rsid w:val="00F8023F"/>
    <w:rsid w:val="00F85EC3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62BAF"/>
  <w15:chartTrackingRefBased/>
  <w15:docId w15:val="{A94858CF-E764-4EAB-8258-1356EDC8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22A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semiHidden/>
    <w:rsid w:val="00A22A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AE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AE1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2"/>
      <w:lang w:eastAsia="ja-JP"/>
      <w14:ligatures w14:val="none"/>
    </w:rPr>
  </w:style>
  <w:style w:type="paragraph" w:styleId="ListBullet">
    <w:name w:val="List Bullet"/>
    <w:basedOn w:val="Normal"/>
    <w:uiPriority w:val="99"/>
    <w:qFormat/>
    <w:rsid w:val="001A1734"/>
    <w:pPr>
      <w:numPr>
        <w:numId w:val="1"/>
      </w:numPr>
      <w:spacing w:after="0" w:line="240" w:lineRule="auto"/>
      <w:ind w:left="0" w:right="0" w:firstLine="0"/>
    </w:pPr>
    <w:rPr>
      <w:rFonts w:eastAsiaTheme="minorHAnsi"/>
      <w:color w:val="404040" w:themeColor="text1" w:themeTint="BF"/>
      <w:lang w:eastAsia="en-US"/>
    </w:rPr>
  </w:style>
  <w:style w:type="paragraph" w:styleId="ListParagraph">
    <w:name w:val="List Paragraph"/>
    <w:basedOn w:val="Normal"/>
    <w:uiPriority w:val="34"/>
    <w:semiHidden/>
    <w:qFormat/>
    <w:rsid w:val="001A17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steven-mossman510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srmossma@calpoly.edu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samantha.nunez@ousd.org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peedisparrow.github.i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ool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56334D468A4386992AAB4393B08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18FBD-425E-4660-8215-5FA1DA9BC3AE}"/>
      </w:docPartPr>
      <w:docPartBody>
        <w:p w:rsidR="009515DE" w:rsidRDefault="00000000">
          <w:pPr>
            <w:pStyle w:val="2456334D468A4386992AAB4393B088BD"/>
          </w:pPr>
          <w:r w:rsidRPr="00103499">
            <w:t>EXPERIENCE</w:t>
          </w:r>
        </w:p>
      </w:docPartBody>
    </w:docPart>
    <w:docPart>
      <w:docPartPr>
        <w:name w:val="EB0F07CA86784B1E904A7CE110136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B0175-131D-4124-BB47-DA1DDF260E8A}"/>
      </w:docPartPr>
      <w:docPartBody>
        <w:p w:rsidR="009515DE" w:rsidRDefault="00000000">
          <w:pPr>
            <w:pStyle w:val="EB0F07CA86784B1E904A7CE1101366E5"/>
          </w:pPr>
          <w:r w:rsidRPr="004C4C0E">
            <w:t>EDUCATION</w:t>
          </w:r>
        </w:p>
      </w:docPartBody>
    </w:docPart>
    <w:docPart>
      <w:docPartPr>
        <w:name w:val="EADE13850CC24A428EBC5142E994A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98EC1-B949-4BC0-AB98-0A5C3BAC5643}"/>
      </w:docPartPr>
      <w:docPartBody>
        <w:p w:rsidR="009515DE" w:rsidRDefault="00000000">
          <w:pPr>
            <w:pStyle w:val="EADE13850CC24A428EBC5142E994A020"/>
          </w:pPr>
          <w:r w:rsidRPr="004C4C0E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93"/>
    <w:rsid w:val="002D63BF"/>
    <w:rsid w:val="00604593"/>
    <w:rsid w:val="006F2276"/>
    <w:rsid w:val="009515DE"/>
    <w:rsid w:val="00A5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787404D7BD46FAB176829FF208522A">
    <w:name w:val="DB787404D7BD46FAB176829FF208522A"/>
    <w:rsid w:val="009515DE"/>
  </w:style>
  <w:style w:type="paragraph" w:customStyle="1" w:styleId="2456334D468A4386992AAB4393B088BD">
    <w:name w:val="2456334D468A4386992AAB4393B088BD"/>
  </w:style>
  <w:style w:type="paragraph" w:customStyle="1" w:styleId="EB0F07CA86784B1E904A7CE1101366E5">
    <w:name w:val="EB0F07CA86784B1E904A7CE1101366E5"/>
  </w:style>
  <w:style w:type="paragraph" w:customStyle="1" w:styleId="EADE13850CC24A428EBC5142E994A020">
    <w:name w:val="EADE13850CC24A428EBC5142E994A0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64DE4B-927B-4A9C-ACEB-5917F3E3B1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resume.dotx</Template>
  <TotalTime>682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</dc:creator>
  <cp:keywords/>
  <dc:description/>
  <cp:lastModifiedBy>Steven Rattanamalee Mossman</cp:lastModifiedBy>
  <cp:revision>7</cp:revision>
  <dcterms:created xsi:type="dcterms:W3CDTF">2026-09-16T06:26:00Z</dcterms:created>
  <dcterms:modified xsi:type="dcterms:W3CDTF">2026-09-17T02:17:00Z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